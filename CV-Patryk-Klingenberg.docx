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3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828"/>
        <w:gridCol w:w="553"/>
        <w:gridCol w:w="6272"/>
      </w:tblGrid>
      <w:tr w:rsidR="001B2ABD" w14:paraId="5A3C259B" w14:textId="77777777" w:rsidTr="00DF6728">
        <w:trPr>
          <w:trHeight w:val="3990"/>
        </w:trPr>
        <w:tc>
          <w:tcPr>
            <w:tcW w:w="3828" w:type="dxa"/>
            <w:vAlign w:val="bottom"/>
          </w:tcPr>
          <w:p w14:paraId="189956A0" w14:textId="13049405" w:rsidR="001B2ABD" w:rsidRDefault="001B2ABD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  <w:lang w:bidi="pl-PL"/>
              </w:rPr>
              <mc:AlternateContent>
                <mc:Choice Requires="wps">
                  <w:drawing>
                    <wp:inline distT="0" distB="0" distL="0" distR="0" wp14:anchorId="74EF3418" wp14:editId="5820CFAE">
                      <wp:extent cx="2187575" cy="2865664"/>
                      <wp:effectExtent l="19050" t="19050" r="41275" b="30480"/>
                      <wp:docPr id="2" name="Ow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7575" cy="2865664"/>
                              </a:xfrm>
                              <a:prstGeom prst="ellipse">
                                <a:avLst/>
                              </a:prstGeom>
                              <a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A56BCEB" id="Owal 2" o:spid="_x0000_s1026" style="width:172.25pt;height:22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" strokecolor="#94b6d2 [3204]" strokeweight="5pt">
                      <v:fill r:id="rId12" o:title="" recolor="t" rotate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553" w:type="dxa"/>
          </w:tcPr>
          <w:p w14:paraId="4D9CEB9A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272" w:type="dxa"/>
            <w:vAlign w:val="bottom"/>
          </w:tcPr>
          <w:p w14:paraId="1807449F" w14:textId="7D3E710C" w:rsidR="001B2ABD" w:rsidRPr="00807A1F" w:rsidRDefault="00A6357A" w:rsidP="001B2ABD">
            <w:pPr>
              <w:pStyle w:val="Tytu"/>
              <w:rPr>
                <w:sz w:val="80"/>
                <w:szCs w:val="80"/>
              </w:rPr>
            </w:pPr>
            <w:r w:rsidRPr="00807A1F">
              <w:rPr>
                <w:sz w:val="80"/>
                <w:szCs w:val="80"/>
              </w:rPr>
              <w:t>Patryk Klingenberg</w:t>
            </w:r>
          </w:p>
          <w:p w14:paraId="69E03AC9" w14:textId="1A6B6409" w:rsidR="001B2ABD" w:rsidRPr="00B17725" w:rsidRDefault="00A6357A" w:rsidP="00B177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Junior Data Analyst</w:t>
            </w:r>
          </w:p>
        </w:tc>
      </w:tr>
      <w:tr w:rsidR="001B2ABD" w14:paraId="1DD24A38" w14:textId="77777777" w:rsidTr="00DF6728">
        <w:trPr>
          <w:trHeight w:val="9421"/>
        </w:trPr>
        <w:tc>
          <w:tcPr>
            <w:tcW w:w="3828" w:type="dxa"/>
          </w:tcPr>
          <w:sdt>
            <w:sdtPr>
              <w:id w:val="-1711873194"/>
              <w:placeholder>
                <w:docPart w:val="FBA34ECA458C42A69218B9C9F517071C"/>
              </w:placeholder>
              <w:temporary/>
              <w:showingPlcHdr/>
              <w15:appearance w15:val="hidden"/>
            </w:sdtPr>
            <w:sdtContent>
              <w:p w14:paraId="507B9D6C" w14:textId="77777777" w:rsidR="001B2ABD" w:rsidRDefault="00036450" w:rsidP="00036450">
                <w:pPr>
                  <w:pStyle w:val="Nagwek3"/>
                </w:pPr>
                <w:r w:rsidRPr="00D5459D">
                  <w:rPr>
                    <w:lang w:bidi="pl-PL"/>
                  </w:rPr>
                  <w:t>Profil</w:t>
                </w:r>
              </w:p>
            </w:sdtContent>
          </w:sdt>
          <w:p w14:paraId="330EE047" w14:textId="6869766F" w:rsidR="00036450" w:rsidRDefault="00A13443" w:rsidP="00036450">
            <w:r>
              <w:t xml:space="preserve">Jestem studentem Informatyki i Ekonometrii na Uniwersytecie Gdańskim. Mam doświadczenie z projektów akademickich, </w:t>
            </w:r>
            <w:r w:rsidR="00792BCD">
              <w:t>w których analizowałem dane</w:t>
            </w:r>
            <w:r w:rsidR="00DF6728">
              <w:t xml:space="preserve"> i </w:t>
            </w:r>
            <w:r w:rsidR="00792BCD">
              <w:t xml:space="preserve">przygotowywałem raporty. </w:t>
            </w:r>
            <w:r>
              <w:t>Szukam pierwszej pracy jako Junior Data Analyst, aby rozwijać umiejętności i zdobywać praktyczne doświadczenie w analizie danych.</w:t>
            </w:r>
          </w:p>
          <w:sdt>
            <w:sdtPr>
              <w:id w:val="-1954003311"/>
              <w:placeholder>
                <w:docPart w:val="7A1E2437F58D4845815BBB8E360C89EC"/>
              </w:placeholder>
              <w:temporary/>
              <w:showingPlcHdr/>
              <w15:appearance w15:val="hidden"/>
            </w:sdtPr>
            <w:sdtContent>
              <w:p w14:paraId="5CBECEDF" w14:textId="77777777" w:rsidR="00036450" w:rsidRPr="00CB0055" w:rsidRDefault="00CB0055" w:rsidP="00CB0055">
                <w:pPr>
                  <w:pStyle w:val="Nagwek3"/>
                </w:pPr>
                <w:r w:rsidRPr="00CB0055">
                  <w:rPr>
                    <w:lang w:bidi="pl-PL"/>
                  </w:rPr>
                  <w:t>Kontakt</w:t>
                </w:r>
              </w:p>
            </w:sdtContent>
          </w:sdt>
          <w:p w14:paraId="626D8199" w14:textId="4B608CA4" w:rsidR="00DF6728" w:rsidRDefault="00000000" w:rsidP="004D3011">
            <w:sdt>
              <w:sdtPr>
                <w:id w:val="1111563247"/>
                <w:placeholder>
                  <w:docPart w:val="3A834354DF834728B7BCF512050C8499"/>
                </w:placeholder>
                <w:temporary/>
                <w:showingPlcHdr/>
                <w15:appearance w15:val="hidden"/>
              </w:sdtPr>
              <w:sdtContent>
                <w:r w:rsidR="004D3011" w:rsidRPr="004D3011">
                  <w:rPr>
                    <w:lang w:bidi="pl-PL"/>
                  </w:rPr>
                  <w:t>TELEFON:</w:t>
                </w:r>
              </w:sdtContent>
            </w:sdt>
            <w:r w:rsidR="00DF6728">
              <w:t xml:space="preserve"> </w:t>
            </w:r>
            <w:r w:rsidR="00A13443">
              <w:t>+48 504 998</w:t>
            </w:r>
            <w:r w:rsidR="00DF6728">
              <w:t> </w:t>
            </w:r>
            <w:r w:rsidR="00A13443">
              <w:t>769</w:t>
            </w:r>
          </w:p>
          <w:p w14:paraId="3F886148" w14:textId="70131F48" w:rsidR="00036450" w:rsidRDefault="00DF6728" w:rsidP="004D3011">
            <w:r>
              <w:t xml:space="preserve">E-mail: </w:t>
            </w:r>
            <w:r w:rsidRPr="00DF6728">
              <w:t>klingenbe</w:t>
            </w:r>
            <w:r w:rsidRPr="00DF6728">
              <w:t>r</w:t>
            </w:r>
            <w:r w:rsidRPr="00DF6728">
              <w:t>gpatryk@gmail.com</w:t>
            </w:r>
          </w:p>
          <w:p w14:paraId="0436E150" w14:textId="2EAE8857" w:rsidR="00D93CAA" w:rsidRDefault="00D93CAA" w:rsidP="004D3011">
            <w:r>
              <w:t>LinkedIn:</w:t>
            </w:r>
            <w:r w:rsidR="00DF6728">
              <w:t xml:space="preserve"> </w:t>
            </w:r>
            <w:hyperlink r:id="rId13" w:history="1">
              <w:r w:rsidR="00792BCD">
                <w:rPr>
                  <w:rStyle w:val="Hipercze"/>
                </w:rPr>
                <w:t>patryk-klingenberg-041</w:t>
              </w:r>
              <w:r w:rsidR="00792BCD">
                <w:rPr>
                  <w:rStyle w:val="Hipercze"/>
                </w:rPr>
                <w:t>8</w:t>
              </w:r>
              <w:r w:rsidR="00792BCD">
                <w:rPr>
                  <w:rStyle w:val="Hipercze"/>
                </w:rPr>
                <w:t>03354</w:t>
              </w:r>
            </w:hyperlink>
          </w:p>
          <w:p w14:paraId="1094C737" w14:textId="69EA5526" w:rsidR="00D93CAA" w:rsidRDefault="00D93CAA" w:rsidP="004D3011">
            <w:r w:rsidRPr="00D93CAA">
              <w:t>M</w:t>
            </w:r>
            <w:r>
              <w:t>iasto:</w:t>
            </w:r>
            <w:r w:rsidR="00DF6728">
              <w:t xml:space="preserve"> </w:t>
            </w:r>
            <w:r>
              <w:t xml:space="preserve">Gdańsk </w:t>
            </w:r>
          </w:p>
          <w:sdt>
            <w:sdtPr>
              <w:id w:val="-1444214663"/>
              <w:placeholder>
                <w:docPart w:val="C4E26D96E8C04E9EB0A6D1310C191389"/>
              </w:placeholder>
              <w:temporary/>
              <w:showingPlcHdr/>
              <w15:appearance w15:val="hidden"/>
            </w:sdtPr>
            <w:sdtContent>
              <w:p w14:paraId="6E08E5A3" w14:textId="77777777" w:rsidR="004D3011" w:rsidRPr="00CB0055" w:rsidRDefault="00CB0055" w:rsidP="00CB0055">
                <w:pPr>
                  <w:pStyle w:val="Nagwek3"/>
                </w:pPr>
                <w:r w:rsidRPr="00CB0055">
                  <w:rPr>
                    <w:lang w:bidi="pl-PL"/>
                  </w:rPr>
                  <w:t>Hobby</w:t>
                </w:r>
              </w:p>
            </w:sdtContent>
          </w:sdt>
          <w:p w14:paraId="665EA04A" w14:textId="12113167" w:rsidR="004D3011" w:rsidRDefault="00D93CAA" w:rsidP="00D93CAA">
            <w:pPr>
              <w:pStyle w:val="Akapitzlist"/>
              <w:numPr>
                <w:ilvl w:val="0"/>
                <w:numId w:val="10"/>
              </w:numPr>
            </w:pPr>
            <w:r>
              <w:t>Sport</w:t>
            </w:r>
          </w:p>
          <w:p w14:paraId="57381D4F" w14:textId="38A4E83D" w:rsidR="004D3011" w:rsidRDefault="00D93CAA" w:rsidP="00D93CAA">
            <w:pPr>
              <w:pStyle w:val="Akapitzlist"/>
              <w:numPr>
                <w:ilvl w:val="0"/>
                <w:numId w:val="10"/>
              </w:numPr>
            </w:pPr>
            <w:r>
              <w:t>Gra na instrumentach</w:t>
            </w:r>
          </w:p>
          <w:p w14:paraId="2A6EC0C3" w14:textId="7CAF1137" w:rsidR="004D3011" w:rsidRPr="004D3011" w:rsidRDefault="004D3011" w:rsidP="004D3011"/>
        </w:tc>
        <w:tc>
          <w:tcPr>
            <w:tcW w:w="553" w:type="dxa"/>
          </w:tcPr>
          <w:p w14:paraId="75E5B946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272" w:type="dxa"/>
          </w:tcPr>
          <w:sdt>
            <w:sdtPr>
              <w:id w:val="1049110328"/>
              <w:placeholder>
                <w:docPart w:val="9C185129478C4CB38941A03104D0EB9E"/>
              </w:placeholder>
              <w:temporary/>
              <w:showingPlcHdr/>
              <w15:appearance w15:val="hidden"/>
            </w:sdtPr>
            <w:sdtContent>
              <w:p w14:paraId="0901BABA" w14:textId="77777777" w:rsidR="001B2ABD" w:rsidRDefault="00E25A26" w:rsidP="00036450">
                <w:pPr>
                  <w:pStyle w:val="Nagwek2"/>
                </w:pPr>
                <w:r w:rsidRPr="00036450">
                  <w:rPr>
                    <w:lang w:bidi="pl-PL"/>
                  </w:rPr>
                  <w:t>WYKSZTAŁCENIE</w:t>
                </w:r>
              </w:p>
            </w:sdtContent>
          </w:sdt>
          <w:p w14:paraId="5352FA65" w14:textId="1AB7C611" w:rsidR="00342728" w:rsidRPr="00B359E4" w:rsidRDefault="00342728" w:rsidP="00342728">
            <w:pPr>
              <w:pStyle w:val="Nagwek4"/>
            </w:pPr>
            <w:r>
              <w:t>Uniwersytet Gdański – Informatyka i Ekonometria (magisterskie)</w:t>
            </w:r>
          </w:p>
          <w:p w14:paraId="315CE503" w14:textId="75B98FB3" w:rsidR="00342728" w:rsidRPr="00B359E4" w:rsidRDefault="00342728" w:rsidP="00342728">
            <w:pPr>
              <w:pStyle w:val="Data"/>
            </w:pPr>
            <w:r>
              <w:t>2025</w:t>
            </w:r>
            <w:r w:rsidRPr="00B359E4">
              <w:rPr>
                <w:lang w:bidi="pl-PL"/>
              </w:rPr>
              <w:t xml:space="preserve"> – </w:t>
            </w:r>
            <w:r>
              <w:t>obecnie</w:t>
            </w:r>
          </w:p>
          <w:p w14:paraId="46044E49" w14:textId="277585C6" w:rsidR="00342728" w:rsidRDefault="00342728" w:rsidP="00342728">
            <w:pPr>
              <w:pStyle w:val="Nagwek4"/>
              <w:numPr>
                <w:ilvl w:val="0"/>
                <w:numId w:val="2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Studia stacjonarne</w:t>
            </w:r>
          </w:p>
          <w:p w14:paraId="3DBDCFB2" w14:textId="4E6D2DE1" w:rsidR="00342728" w:rsidRPr="00342728" w:rsidRDefault="00342728" w:rsidP="00342728">
            <w:pPr>
              <w:pStyle w:val="Akapitzlist"/>
              <w:numPr>
                <w:ilvl w:val="0"/>
                <w:numId w:val="2"/>
              </w:numPr>
            </w:pPr>
            <w:r>
              <w:t>Specjalizacja Big Data (od II semestru)</w:t>
            </w:r>
          </w:p>
          <w:p w14:paraId="638738BF" w14:textId="77777777" w:rsidR="00342728" w:rsidRDefault="00342728" w:rsidP="00B359E4">
            <w:pPr>
              <w:pStyle w:val="Nagwek4"/>
            </w:pPr>
          </w:p>
          <w:p w14:paraId="226534A2" w14:textId="25A91B40" w:rsidR="00036450" w:rsidRPr="00036450" w:rsidRDefault="00A6357A" w:rsidP="00B359E4">
            <w:pPr>
              <w:pStyle w:val="Nagwek4"/>
            </w:pPr>
            <w:r>
              <w:t>Uniwersytet Gdański – Informatyka i Ekonometria (Licencjat)</w:t>
            </w:r>
          </w:p>
          <w:p w14:paraId="1FA0F422" w14:textId="132B5366" w:rsidR="00036450" w:rsidRPr="00B359E4" w:rsidRDefault="00A6357A" w:rsidP="00B359E4">
            <w:pPr>
              <w:pStyle w:val="Data"/>
            </w:pPr>
            <w:r>
              <w:t>2022</w:t>
            </w:r>
            <w:r w:rsidR="00036450" w:rsidRPr="00B359E4">
              <w:rPr>
                <w:lang w:bidi="pl-PL"/>
              </w:rPr>
              <w:t xml:space="preserve"> – </w:t>
            </w:r>
            <w:r>
              <w:t>2025</w:t>
            </w:r>
          </w:p>
          <w:p w14:paraId="4DFD7F02" w14:textId="7E575BEB" w:rsidR="00036450" w:rsidRDefault="00342728" w:rsidP="00105DCC">
            <w:pPr>
              <w:rPr>
                <w:lang w:bidi="pl-PL"/>
              </w:rPr>
            </w:pPr>
            <w:r>
              <w:rPr>
                <w:lang w:bidi="pl-PL"/>
              </w:rPr>
              <w:t>Praca licencjacka: „Inwestowanie w złoto i kryptowaluty – porównanie ryzyka i rentowności”</w:t>
            </w:r>
          </w:p>
          <w:p w14:paraId="38F82E30" w14:textId="672550D3" w:rsidR="00342728" w:rsidRDefault="00342728" w:rsidP="00105DCC">
            <w:pPr>
              <w:pStyle w:val="Akapitzlist"/>
              <w:numPr>
                <w:ilvl w:val="0"/>
                <w:numId w:val="3"/>
              </w:numPr>
            </w:pPr>
            <w:r>
              <w:t>Analiza dynamiki ryzyka aktywów finansowych(BTC, ETH, złoto)</w:t>
            </w:r>
          </w:p>
          <w:p w14:paraId="4E8123C7" w14:textId="0F9652FA" w:rsidR="00342728" w:rsidRDefault="00342728" w:rsidP="00342728">
            <w:pPr>
              <w:pStyle w:val="Akapitzlist"/>
              <w:numPr>
                <w:ilvl w:val="0"/>
                <w:numId w:val="1"/>
              </w:numPr>
            </w:pPr>
            <w:r>
              <w:t>Metody: stopy zwrotu, odchylenie standardowe, zmienność, Value at Risk (VaR)</w:t>
            </w:r>
          </w:p>
          <w:p w14:paraId="05E5868C" w14:textId="73EEA7D2" w:rsidR="00036450" w:rsidRDefault="00342728" w:rsidP="00036450">
            <w:pPr>
              <w:pStyle w:val="Akapitzlist"/>
              <w:numPr>
                <w:ilvl w:val="0"/>
                <w:numId w:val="1"/>
              </w:numPr>
            </w:pPr>
            <w:r>
              <w:t>Narzędzia: Excel</w:t>
            </w:r>
          </w:p>
          <w:p w14:paraId="51676B65" w14:textId="120E5326" w:rsidR="00036450" w:rsidRDefault="00105DCC" w:rsidP="00036450">
            <w:pPr>
              <w:pStyle w:val="Nagwek2"/>
            </w:pPr>
            <w:r>
              <w:t>Projekty akademickie</w:t>
            </w:r>
          </w:p>
          <w:p w14:paraId="078FE6EC" w14:textId="7575B96B" w:rsidR="00036450" w:rsidRDefault="00BF2BE1" w:rsidP="00B359E4">
            <w:pPr>
              <w:pStyle w:val="Nagwek4"/>
              <w:rPr>
                <w:bCs/>
              </w:rPr>
            </w:pPr>
            <w:r>
              <w:rPr>
                <w:lang w:bidi="pl-PL"/>
              </w:rPr>
              <w:t>Analiza statystyczna populacji dzikich zwierząt w Polsce (2013-2021)</w:t>
            </w:r>
            <w:r w:rsidR="00036450" w:rsidRPr="00036450">
              <w:rPr>
                <w:lang w:bidi="pl-PL"/>
              </w:rPr>
              <w:t xml:space="preserve">  </w:t>
            </w:r>
          </w:p>
          <w:p w14:paraId="25E66414" w14:textId="4A13AE94" w:rsidR="004D3011" w:rsidRDefault="00BF2BE1" w:rsidP="00BF2BE1">
            <w:pPr>
              <w:pStyle w:val="Akapitzlist"/>
              <w:numPr>
                <w:ilvl w:val="0"/>
                <w:numId w:val="4"/>
              </w:numPr>
            </w:pPr>
            <w:r>
              <w:t>Analiza danych GUS dotyczących liczebności jeleni, saren i dzików w podziale na 16 województw</w:t>
            </w:r>
          </w:p>
          <w:p w14:paraId="2CF3B36E" w14:textId="19AD319A" w:rsidR="00BF2BE1" w:rsidRDefault="00BF2BE1" w:rsidP="00BF2BE1">
            <w:pPr>
              <w:pStyle w:val="Akapitzlist"/>
              <w:numPr>
                <w:ilvl w:val="0"/>
                <w:numId w:val="4"/>
              </w:numPr>
            </w:pPr>
            <w:r>
              <w:t>Statystyka opisowa dla lat 2013 i 2021: średnia, mediana, kwartyle, odchylenie standardowe, współczynnik zmienności</w:t>
            </w:r>
          </w:p>
          <w:p w14:paraId="5C8F5C3D" w14:textId="5DFE09DB" w:rsidR="00BF2BE1" w:rsidRDefault="00BF2BE1" w:rsidP="00BF2BE1">
            <w:pPr>
              <w:pStyle w:val="Akapitzlist"/>
              <w:numPr>
                <w:ilvl w:val="0"/>
                <w:numId w:val="4"/>
              </w:numPr>
            </w:pPr>
            <w:r>
              <w:t xml:space="preserve">Analiza szeregów czasowych 2013-2021: </w:t>
            </w:r>
            <w:r w:rsidR="00807A1F">
              <w:t>przyrosty, dynamika, indeksy zmian</w:t>
            </w:r>
          </w:p>
          <w:p w14:paraId="4721E13F" w14:textId="4BF98FA2" w:rsidR="00807A1F" w:rsidRDefault="00807A1F" w:rsidP="00BF2BE1">
            <w:pPr>
              <w:pStyle w:val="Akapitzlist"/>
              <w:numPr>
                <w:ilvl w:val="0"/>
                <w:numId w:val="4"/>
              </w:numPr>
            </w:pPr>
            <w:r>
              <w:t>Korelacje między populacjami a skupem zwierzyny łownej (Pearson, regresja linowa)</w:t>
            </w:r>
          </w:p>
          <w:p w14:paraId="5596438A" w14:textId="6F5E3EA2" w:rsidR="00807A1F" w:rsidRDefault="00807A1F" w:rsidP="00BF2BE1">
            <w:pPr>
              <w:pStyle w:val="Akapitzlist"/>
              <w:numPr>
                <w:ilvl w:val="0"/>
                <w:numId w:val="4"/>
              </w:numPr>
            </w:pPr>
            <w:r>
              <w:t>Opracowanie raportu i wniosków końcowych</w:t>
            </w:r>
          </w:p>
          <w:p w14:paraId="129A20D2" w14:textId="079AC04A" w:rsidR="004D3011" w:rsidRPr="004D3011" w:rsidRDefault="00807A1F" w:rsidP="00B359E4">
            <w:pPr>
              <w:pStyle w:val="Nagwek4"/>
              <w:rPr>
                <w:bCs/>
              </w:rPr>
            </w:pPr>
            <w:r>
              <w:t>Analiza danych ankietowych – preferencje konsumentów</w:t>
            </w:r>
            <w:r w:rsidR="004D3011" w:rsidRPr="004D3011">
              <w:rPr>
                <w:lang w:bidi="pl-PL"/>
              </w:rPr>
              <w:t xml:space="preserve">  </w:t>
            </w:r>
          </w:p>
          <w:p w14:paraId="2D3CD846" w14:textId="237CD9E0" w:rsidR="004D3011" w:rsidRDefault="00807A1F" w:rsidP="00807A1F">
            <w:pPr>
              <w:pStyle w:val="Akapitzlist"/>
              <w:numPr>
                <w:ilvl w:val="0"/>
                <w:numId w:val="5"/>
              </w:numPr>
            </w:pPr>
            <w:r>
              <w:t xml:space="preserve">Statystyka opisowa, korelacje, segmentacja </w:t>
            </w:r>
          </w:p>
          <w:p w14:paraId="250C2E21" w14:textId="0119B2E3" w:rsidR="007A2BAA" w:rsidRDefault="007A2BAA" w:rsidP="00807A1F">
            <w:pPr>
              <w:pStyle w:val="Akapitzlist"/>
              <w:numPr>
                <w:ilvl w:val="0"/>
                <w:numId w:val="5"/>
              </w:numPr>
            </w:pPr>
            <w:r>
              <w:t>Porównania odpowiedzi między grupami (</w:t>
            </w:r>
            <w:r w:rsidR="00792BCD">
              <w:t>np.</w:t>
            </w:r>
            <w:r>
              <w:t xml:space="preserve"> płeć)</w:t>
            </w:r>
          </w:p>
          <w:p w14:paraId="4ED8B21C" w14:textId="2CC2EE91" w:rsidR="00807A1F" w:rsidRDefault="00807A1F" w:rsidP="00807A1F">
            <w:pPr>
              <w:pStyle w:val="Akapitzlist"/>
              <w:numPr>
                <w:ilvl w:val="0"/>
                <w:numId w:val="5"/>
              </w:numPr>
            </w:pPr>
            <w:r>
              <w:t xml:space="preserve">Opis </w:t>
            </w:r>
            <w:r w:rsidR="007A2BAA">
              <w:t xml:space="preserve">wyników i wizualizacje </w:t>
            </w:r>
          </w:p>
          <w:p w14:paraId="37C10D2E" w14:textId="2CB2168F" w:rsidR="00036450" w:rsidRDefault="00D30425" w:rsidP="00D30425">
            <w:pPr>
              <w:pStyle w:val="Nagwek2"/>
            </w:pPr>
            <w:r>
              <w:t>Umiejętności</w:t>
            </w:r>
          </w:p>
          <w:p w14:paraId="78315118" w14:textId="138B340E" w:rsidR="00D30425" w:rsidRDefault="00D30425" w:rsidP="00D30425">
            <w:pPr>
              <w:pStyle w:val="Akapitzlist"/>
              <w:numPr>
                <w:ilvl w:val="0"/>
                <w:numId w:val="8"/>
              </w:numPr>
            </w:pPr>
            <w:r>
              <w:t>Excel – średniozaawansowany</w:t>
            </w:r>
          </w:p>
          <w:p w14:paraId="44D567B1" w14:textId="77777777" w:rsidR="00D30425" w:rsidRDefault="00D30425" w:rsidP="00D30425">
            <w:pPr>
              <w:pStyle w:val="Akapitzlist"/>
              <w:numPr>
                <w:ilvl w:val="0"/>
                <w:numId w:val="8"/>
              </w:numPr>
            </w:pPr>
            <w:r>
              <w:t>R - podstawowy</w:t>
            </w:r>
          </w:p>
          <w:p w14:paraId="73368631" w14:textId="4D2DF579" w:rsidR="00E37C35" w:rsidRDefault="00E37C35" w:rsidP="00D30425">
            <w:pPr>
              <w:pStyle w:val="Akapitzlist"/>
              <w:numPr>
                <w:ilvl w:val="0"/>
                <w:numId w:val="8"/>
              </w:numPr>
            </w:pPr>
            <w:r w:rsidRPr="00E37C35">
              <w:t>SQL – podstawowy</w:t>
            </w:r>
          </w:p>
          <w:p w14:paraId="2813511E" w14:textId="7B4B9016" w:rsidR="00DF6728" w:rsidRDefault="00DF6728" w:rsidP="00D30425">
            <w:pPr>
              <w:pStyle w:val="Akapitzlist"/>
              <w:numPr>
                <w:ilvl w:val="0"/>
                <w:numId w:val="8"/>
              </w:numPr>
            </w:pPr>
            <w:r>
              <w:t>Analiza danych – podstawowy</w:t>
            </w:r>
          </w:p>
          <w:p w14:paraId="2B8BC4F8" w14:textId="6B95A4D2" w:rsidR="00D30425" w:rsidRDefault="00D30425" w:rsidP="00D30425">
            <w:pPr>
              <w:pStyle w:val="Nagwek2"/>
            </w:pPr>
            <w:r>
              <w:t>Języki</w:t>
            </w:r>
          </w:p>
          <w:p w14:paraId="1DB5A450" w14:textId="6A692B95" w:rsidR="00D30425" w:rsidRDefault="00D30425" w:rsidP="00D30425">
            <w:pPr>
              <w:pStyle w:val="Akapitzlist"/>
              <w:numPr>
                <w:ilvl w:val="0"/>
                <w:numId w:val="9"/>
              </w:numPr>
            </w:pPr>
            <w:r>
              <w:t>Polski – ojczysty</w:t>
            </w:r>
          </w:p>
          <w:p w14:paraId="7FF6100A" w14:textId="3C878D77" w:rsidR="00D30425" w:rsidRPr="00D30425" w:rsidRDefault="00D30425" w:rsidP="00D30425">
            <w:pPr>
              <w:pStyle w:val="Akapitzlist"/>
              <w:numPr>
                <w:ilvl w:val="0"/>
                <w:numId w:val="9"/>
              </w:numPr>
            </w:pPr>
            <w:r>
              <w:t>Angielski – komunikatywny (certyfikat C1)</w:t>
            </w:r>
          </w:p>
        </w:tc>
      </w:tr>
    </w:tbl>
    <w:p w14:paraId="2776001E" w14:textId="77777777" w:rsidR="00FC66DB" w:rsidRDefault="00FC66DB" w:rsidP="007A2BAA">
      <w:pPr>
        <w:tabs>
          <w:tab w:val="left" w:pos="990"/>
        </w:tabs>
      </w:pPr>
    </w:p>
    <w:sectPr w:rsidR="00FC66DB" w:rsidSect="00AE7882">
      <w:headerReference w:type="default" r:id="rId14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BC90D" w14:textId="77777777" w:rsidR="00267787" w:rsidRDefault="00267787" w:rsidP="000C45FF">
      <w:r>
        <w:separator/>
      </w:r>
    </w:p>
  </w:endnote>
  <w:endnote w:type="continuationSeparator" w:id="0">
    <w:p w14:paraId="254F5E7B" w14:textId="77777777" w:rsidR="00267787" w:rsidRDefault="00267787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71E85" w14:textId="77777777" w:rsidR="00267787" w:rsidRDefault="00267787" w:rsidP="000C45FF">
      <w:r>
        <w:separator/>
      </w:r>
    </w:p>
  </w:footnote>
  <w:footnote w:type="continuationSeparator" w:id="0">
    <w:p w14:paraId="239FED60" w14:textId="77777777" w:rsidR="00267787" w:rsidRDefault="00267787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5C257" w14:textId="77777777" w:rsidR="000C45FF" w:rsidRDefault="000C45FF">
    <w:pPr>
      <w:pStyle w:val="Nagwek"/>
    </w:pPr>
    <w:r>
      <w:rPr>
        <w:noProof/>
        <w:lang w:bidi="pl-PL"/>
      </w:rPr>
      <w:drawing>
        <wp:anchor distT="0" distB="0" distL="114300" distR="114300" simplePos="0" relativeHeight="251658240" behindDoc="1" locked="0" layoutInCell="1" allowOverlap="1" wp14:anchorId="016EF031" wp14:editId="18013BF4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3" name="Grafika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048C1"/>
    <w:multiLevelType w:val="hybridMultilevel"/>
    <w:tmpl w:val="B93249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E5201"/>
    <w:multiLevelType w:val="hybridMultilevel"/>
    <w:tmpl w:val="5D4ECC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26CAF"/>
    <w:multiLevelType w:val="hybridMultilevel"/>
    <w:tmpl w:val="A85E92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1F72F7"/>
    <w:multiLevelType w:val="hybridMultilevel"/>
    <w:tmpl w:val="6AAA58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A3E4B"/>
    <w:multiLevelType w:val="hybridMultilevel"/>
    <w:tmpl w:val="E8081A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C60E9"/>
    <w:multiLevelType w:val="hybridMultilevel"/>
    <w:tmpl w:val="0938F5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DE73B2"/>
    <w:multiLevelType w:val="hybridMultilevel"/>
    <w:tmpl w:val="8536FA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9B4BFA"/>
    <w:multiLevelType w:val="hybridMultilevel"/>
    <w:tmpl w:val="7EEE0B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A93C4D"/>
    <w:multiLevelType w:val="hybridMultilevel"/>
    <w:tmpl w:val="6570FB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236CB0"/>
    <w:multiLevelType w:val="hybridMultilevel"/>
    <w:tmpl w:val="33F6DB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3108170">
    <w:abstractNumId w:val="4"/>
  </w:num>
  <w:num w:numId="2" w16cid:durableId="1004017447">
    <w:abstractNumId w:val="7"/>
  </w:num>
  <w:num w:numId="3" w16cid:durableId="2115706961">
    <w:abstractNumId w:val="9"/>
  </w:num>
  <w:num w:numId="4" w16cid:durableId="655181856">
    <w:abstractNumId w:val="2"/>
  </w:num>
  <w:num w:numId="5" w16cid:durableId="1982884848">
    <w:abstractNumId w:val="1"/>
  </w:num>
  <w:num w:numId="6" w16cid:durableId="751313062">
    <w:abstractNumId w:val="3"/>
  </w:num>
  <w:num w:numId="7" w16cid:durableId="1356344357">
    <w:abstractNumId w:val="5"/>
  </w:num>
  <w:num w:numId="8" w16cid:durableId="2104253119">
    <w:abstractNumId w:val="0"/>
  </w:num>
  <w:num w:numId="9" w16cid:durableId="747338986">
    <w:abstractNumId w:val="6"/>
  </w:num>
  <w:num w:numId="10" w16cid:durableId="20059345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57A"/>
    <w:rsid w:val="00036450"/>
    <w:rsid w:val="00094499"/>
    <w:rsid w:val="000C45FF"/>
    <w:rsid w:val="000E3FD1"/>
    <w:rsid w:val="00105DCC"/>
    <w:rsid w:val="00112054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211A"/>
    <w:rsid w:val="00256CF7"/>
    <w:rsid w:val="00267787"/>
    <w:rsid w:val="00281FD5"/>
    <w:rsid w:val="0030481B"/>
    <w:rsid w:val="003156FC"/>
    <w:rsid w:val="003254B5"/>
    <w:rsid w:val="00342728"/>
    <w:rsid w:val="0037121F"/>
    <w:rsid w:val="003A6B7D"/>
    <w:rsid w:val="003B06CA"/>
    <w:rsid w:val="004071FC"/>
    <w:rsid w:val="00445947"/>
    <w:rsid w:val="004813B3"/>
    <w:rsid w:val="00496591"/>
    <w:rsid w:val="004C63E4"/>
    <w:rsid w:val="004D3011"/>
    <w:rsid w:val="005262AC"/>
    <w:rsid w:val="00526B61"/>
    <w:rsid w:val="00596353"/>
    <w:rsid w:val="005E39D5"/>
    <w:rsid w:val="00600670"/>
    <w:rsid w:val="0062123A"/>
    <w:rsid w:val="00646E75"/>
    <w:rsid w:val="006771D0"/>
    <w:rsid w:val="00715FCB"/>
    <w:rsid w:val="00743101"/>
    <w:rsid w:val="007775E1"/>
    <w:rsid w:val="007867A0"/>
    <w:rsid w:val="007927F5"/>
    <w:rsid w:val="00792BCD"/>
    <w:rsid w:val="007A2BAA"/>
    <w:rsid w:val="00802CA0"/>
    <w:rsid w:val="0080587E"/>
    <w:rsid w:val="00807A1F"/>
    <w:rsid w:val="009260CD"/>
    <w:rsid w:val="00952C25"/>
    <w:rsid w:val="00A13443"/>
    <w:rsid w:val="00A2118D"/>
    <w:rsid w:val="00A50B33"/>
    <w:rsid w:val="00A6357A"/>
    <w:rsid w:val="00AD76E2"/>
    <w:rsid w:val="00AE7882"/>
    <w:rsid w:val="00B17725"/>
    <w:rsid w:val="00B20152"/>
    <w:rsid w:val="00B359E4"/>
    <w:rsid w:val="00B57D98"/>
    <w:rsid w:val="00B70850"/>
    <w:rsid w:val="00BF2BE1"/>
    <w:rsid w:val="00C066B6"/>
    <w:rsid w:val="00C37BA1"/>
    <w:rsid w:val="00C4674C"/>
    <w:rsid w:val="00C506CF"/>
    <w:rsid w:val="00C72BED"/>
    <w:rsid w:val="00C9578B"/>
    <w:rsid w:val="00CB0055"/>
    <w:rsid w:val="00CB5BD9"/>
    <w:rsid w:val="00D2522B"/>
    <w:rsid w:val="00D30425"/>
    <w:rsid w:val="00D422DE"/>
    <w:rsid w:val="00D5459D"/>
    <w:rsid w:val="00D93CAA"/>
    <w:rsid w:val="00DA1F4D"/>
    <w:rsid w:val="00DD172A"/>
    <w:rsid w:val="00DF6728"/>
    <w:rsid w:val="00E25A26"/>
    <w:rsid w:val="00E37C35"/>
    <w:rsid w:val="00E4381A"/>
    <w:rsid w:val="00E55D74"/>
    <w:rsid w:val="00F60274"/>
    <w:rsid w:val="00F77FB9"/>
    <w:rsid w:val="00FB068F"/>
    <w:rsid w:val="00FC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024724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l-P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ny">
    <w:name w:val="Normal"/>
    <w:qFormat/>
    <w:rsid w:val="00B359E4"/>
    <w:rPr>
      <w:sz w:val="18"/>
      <w:szCs w:val="22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Nagwek3">
    <w:name w:val="heading 3"/>
    <w:basedOn w:val="Normalny"/>
    <w:next w:val="Normalny"/>
    <w:link w:val="Nagwek3Znak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Nagwek4">
    <w:name w:val="heading 4"/>
    <w:basedOn w:val="Normalny"/>
    <w:next w:val="Normalny"/>
    <w:link w:val="Nagwek4Znak"/>
    <w:uiPriority w:val="9"/>
    <w:qFormat/>
    <w:rsid w:val="00B359E4"/>
    <w:pPr>
      <w:outlineLvl w:val="3"/>
    </w:pPr>
    <w:rPr>
      <w:b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ytu">
    <w:name w:val="Title"/>
    <w:basedOn w:val="Normalny"/>
    <w:next w:val="Normalny"/>
    <w:link w:val="TytuZnak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ytuZnak">
    <w:name w:val="Tytuł Znak"/>
    <w:basedOn w:val="Domylnaczcionkaakapitu"/>
    <w:link w:val="Tytu"/>
    <w:uiPriority w:val="10"/>
    <w:rsid w:val="001B2ABD"/>
    <w:rPr>
      <w:caps/>
      <w:color w:val="000000" w:themeColor="text1"/>
      <w:sz w:val="96"/>
      <w:szCs w:val="76"/>
    </w:rPr>
  </w:style>
  <w:style w:type="character" w:styleId="Uwydatnienie">
    <w:name w:val="Emphasis"/>
    <w:basedOn w:val="Domylnaczcionkaakapitu"/>
    <w:uiPriority w:val="11"/>
    <w:semiHidden/>
    <w:qFormat/>
    <w:rsid w:val="00E25A26"/>
    <w:rPr>
      <w:i/>
      <w:iCs/>
    </w:rPr>
  </w:style>
  <w:style w:type="character" w:customStyle="1" w:styleId="Nagwek1Znak">
    <w:name w:val="Nagłówek 1 Znak"/>
    <w:basedOn w:val="Domylnaczcionkaakapitu"/>
    <w:link w:val="Nagwek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a">
    <w:name w:val="Date"/>
    <w:basedOn w:val="Normalny"/>
    <w:next w:val="Normalny"/>
    <w:link w:val="DataZnak"/>
    <w:uiPriority w:val="99"/>
    <w:rsid w:val="00036450"/>
  </w:style>
  <w:style w:type="character" w:customStyle="1" w:styleId="DataZnak">
    <w:name w:val="Data Znak"/>
    <w:basedOn w:val="Domylnaczcionkaakapitu"/>
    <w:link w:val="Data"/>
    <w:uiPriority w:val="99"/>
    <w:rsid w:val="00036450"/>
    <w:rPr>
      <w:sz w:val="18"/>
      <w:szCs w:val="22"/>
    </w:rPr>
  </w:style>
  <w:style w:type="character" w:styleId="Hipercze">
    <w:name w:val="Hyperlink"/>
    <w:basedOn w:val="Domylnaczcionkaakapitu"/>
    <w:uiPriority w:val="99"/>
    <w:unhideWhenUsed/>
    <w:rsid w:val="00281FD5"/>
    <w:rPr>
      <w:color w:val="B85A22" w:themeColor="accent2" w:themeShade="BF"/>
      <w:u w:val="single"/>
    </w:rPr>
  </w:style>
  <w:style w:type="character" w:styleId="Nierozpoznanawzmianka">
    <w:name w:val="Unresolved Mention"/>
    <w:basedOn w:val="Domylnaczcionkaakapitu"/>
    <w:uiPriority w:val="99"/>
    <w:semiHidden/>
    <w:rsid w:val="004813B3"/>
    <w:rPr>
      <w:color w:val="605E5C"/>
      <w:shd w:val="clear" w:color="auto" w:fill="E1DFDD"/>
    </w:rPr>
  </w:style>
  <w:style w:type="paragraph" w:styleId="Nagwek">
    <w:name w:val="header"/>
    <w:basedOn w:val="Normalny"/>
    <w:link w:val="NagwekZnak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0C45FF"/>
    <w:rPr>
      <w:sz w:val="22"/>
      <w:szCs w:val="22"/>
    </w:rPr>
  </w:style>
  <w:style w:type="paragraph" w:styleId="Stopka">
    <w:name w:val="footer"/>
    <w:basedOn w:val="Normalny"/>
    <w:link w:val="StopkaZnak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0C45FF"/>
    <w:rPr>
      <w:sz w:val="22"/>
      <w:szCs w:val="22"/>
    </w:rPr>
  </w:style>
  <w:style w:type="table" w:styleId="Tabela-Siatka">
    <w:name w:val="Table Grid"/>
    <w:basedOn w:val="Standardowy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1B2ABD"/>
    <w:rPr>
      <w:color w:val="808080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PodtytuZnak">
    <w:name w:val="Podtytuł Znak"/>
    <w:basedOn w:val="Domylnaczcionkaakapitu"/>
    <w:link w:val="Podtytu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Nagwek3Znak">
    <w:name w:val="Nagłówek 3 Znak"/>
    <w:basedOn w:val="Domylnaczcionkaakapitu"/>
    <w:link w:val="Nagwek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Nagwek4Znak">
    <w:name w:val="Nagłówek 4 Znak"/>
    <w:basedOn w:val="Domylnaczcionkaakapitu"/>
    <w:link w:val="Nagwek4"/>
    <w:uiPriority w:val="9"/>
    <w:rsid w:val="00B359E4"/>
    <w:rPr>
      <w:b/>
      <w:sz w:val="18"/>
      <w:szCs w:val="22"/>
    </w:rPr>
  </w:style>
  <w:style w:type="paragraph" w:styleId="Akapitzlist">
    <w:name w:val="List Paragraph"/>
    <w:basedOn w:val="Normalny"/>
    <w:uiPriority w:val="34"/>
    <w:semiHidden/>
    <w:qFormat/>
    <w:rsid w:val="00342728"/>
    <w:pPr>
      <w:ind w:left="720"/>
      <w:contextualSpacing/>
    </w:pPr>
  </w:style>
  <w:style w:type="character" w:styleId="UyteHipercze">
    <w:name w:val="FollowedHyperlink"/>
    <w:basedOn w:val="Domylnaczcionkaakapitu"/>
    <w:uiPriority w:val="99"/>
    <w:semiHidden/>
    <w:unhideWhenUsed/>
    <w:rsid w:val="00D93CAA"/>
    <w:rPr>
      <w:color w:val="704404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patryk-klingenberg-041803354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fi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trykKlingenberg\AppData\Roaming\Microsoft\Templates\Niebieskoszary%20&#380;yciory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A34ECA458C42A69218B9C9F517071C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2AE3FAB-DE73-41D5-9988-B79538716F79}"/>
      </w:docPartPr>
      <w:docPartBody>
        <w:p w:rsidR="003954CC" w:rsidRDefault="00000000">
          <w:pPr>
            <w:pStyle w:val="FBA34ECA458C42A69218B9C9F517071C"/>
          </w:pPr>
          <w:r w:rsidRPr="00D5459D">
            <w:rPr>
              <w:lang w:bidi="pl-PL"/>
            </w:rPr>
            <w:t>Profil</w:t>
          </w:r>
        </w:p>
      </w:docPartBody>
    </w:docPart>
    <w:docPart>
      <w:docPartPr>
        <w:name w:val="7A1E2437F58D4845815BBB8E360C89EC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C262D59-3F96-4682-9A9F-DAA7EBCC5D74}"/>
      </w:docPartPr>
      <w:docPartBody>
        <w:p w:rsidR="003954CC" w:rsidRDefault="00000000">
          <w:pPr>
            <w:pStyle w:val="7A1E2437F58D4845815BBB8E360C89EC"/>
          </w:pPr>
          <w:r w:rsidRPr="00CB0055">
            <w:rPr>
              <w:lang w:bidi="pl-PL"/>
            </w:rPr>
            <w:t>Kontakt</w:t>
          </w:r>
        </w:p>
      </w:docPartBody>
    </w:docPart>
    <w:docPart>
      <w:docPartPr>
        <w:name w:val="3A834354DF834728B7BCF512050C849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3E8DE8A-7BAE-4FC5-B82C-89D4E86755C3}"/>
      </w:docPartPr>
      <w:docPartBody>
        <w:p w:rsidR="003954CC" w:rsidRDefault="00000000">
          <w:pPr>
            <w:pStyle w:val="3A834354DF834728B7BCF512050C8499"/>
          </w:pPr>
          <w:r w:rsidRPr="004D3011">
            <w:rPr>
              <w:lang w:bidi="pl-PL"/>
            </w:rPr>
            <w:t>TELEFON:</w:t>
          </w:r>
        </w:p>
      </w:docPartBody>
    </w:docPart>
    <w:docPart>
      <w:docPartPr>
        <w:name w:val="C4E26D96E8C04E9EB0A6D1310C19138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B627AE82-726D-45A9-8370-A66AA99BB97E}"/>
      </w:docPartPr>
      <w:docPartBody>
        <w:p w:rsidR="003954CC" w:rsidRDefault="00000000">
          <w:pPr>
            <w:pStyle w:val="C4E26D96E8C04E9EB0A6D1310C191389"/>
          </w:pPr>
          <w:r w:rsidRPr="00CB0055">
            <w:rPr>
              <w:lang w:bidi="pl-PL"/>
            </w:rPr>
            <w:t>Hobby</w:t>
          </w:r>
        </w:p>
      </w:docPartBody>
    </w:docPart>
    <w:docPart>
      <w:docPartPr>
        <w:name w:val="9C185129478C4CB38941A03104D0EB9E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F383574-9E4B-4C1D-97F5-CCCB2FF6FBD1}"/>
      </w:docPartPr>
      <w:docPartBody>
        <w:p w:rsidR="003954CC" w:rsidRDefault="00000000">
          <w:pPr>
            <w:pStyle w:val="9C185129478C4CB38941A03104D0EB9E"/>
          </w:pPr>
          <w:r w:rsidRPr="00036450">
            <w:rPr>
              <w:lang w:bidi="pl-PL"/>
            </w:rPr>
            <w:t>WYKSZTAŁCENIE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BBC"/>
    <w:rsid w:val="00264BBC"/>
    <w:rsid w:val="003954CC"/>
    <w:rsid w:val="00526B61"/>
    <w:rsid w:val="00612A56"/>
    <w:rsid w:val="0080587E"/>
    <w:rsid w:val="0091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next w:val="Normalny"/>
    <w:link w:val="Nagwek2Znak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FBA34ECA458C42A69218B9C9F517071C">
    <w:name w:val="FBA34ECA458C42A69218B9C9F517071C"/>
  </w:style>
  <w:style w:type="paragraph" w:customStyle="1" w:styleId="602C07E35189422096C576FEF9768999">
    <w:name w:val="602C07E35189422096C576FEF9768999"/>
  </w:style>
  <w:style w:type="paragraph" w:customStyle="1" w:styleId="7A1E2437F58D4845815BBB8E360C89EC">
    <w:name w:val="7A1E2437F58D4845815BBB8E360C89EC"/>
  </w:style>
  <w:style w:type="paragraph" w:customStyle="1" w:styleId="3A834354DF834728B7BCF512050C8499">
    <w:name w:val="3A834354DF834728B7BCF512050C8499"/>
  </w:style>
  <w:style w:type="paragraph" w:customStyle="1" w:styleId="8640E566F311426E81A4053F2C67BC5B">
    <w:name w:val="8640E566F311426E81A4053F2C67BC5B"/>
  </w:style>
  <w:style w:type="paragraph" w:customStyle="1" w:styleId="EF569F8CFBC647A4BDA9C94EF1AFA092">
    <w:name w:val="EF569F8CFBC647A4BDA9C94EF1AFA092"/>
  </w:style>
  <w:style w:type="paragraph" w:customStyle="1" w:styleId="79E7C2AF012745F698AEC4F6B1EBA8CB">
    <w:name w:val="79E7C2AF012745F698AEC4F6B1EBA8CB"/>
  </w:style>
  <w:style w:type="paragraph" w:customStyle="1" w:styleId="B05BA26F71E04267A8CF43689112646B">
    <w:name w:val="B05BA26F71E04267A8CF43689112646B"/>
  </w:style>
  <w:style w:type="character" w:styleId="Hipercze">
    <w:name w:val="Hyperlink"/>
    <w:basedOn w:val="Domylnaczcionkaakapitu"/>
    <w:uiPriority w:val="99"/>
    <w:unhideWhenUsed/>
    <w:rPr>
      <w:color w:val="BF4E14" w:themeColor="accent2" w:themeShade="BF"/>
      <w:u w:val="single"/>
    </w:rPr>
  </w:style>
  <w:style w:type="paragraph" w:customStyle="1" w:styleId="68153FDFD6154E06BD98E4FB2DEFA092">
    <w:name w:val="68153FDFD6154E06BD98E4FB2DEFA092"/>
  </w:style>
  <w:style w:type="paragraph" w:customStyle="1" w:styleId="C4E26D96E8C04E9EB0A6D1310C191389">
    <w:name w:val="C4E26D96E8C04E9EB0A6D1310C191389"/>
  </w:style>
  <w:style w:type="paragraph" w:customStyle="1" w:styleId="9107FCFD577E4202A5D0C03C22187DF5">
    <w:name w:val="9107FCFD577E4202A5D0C03C22187DF5"/>
  </w:style>
  <w:style w:type="paragraph" w:customStyle="1" w:styleId="66235397B0854AF980E309BB550B34E4">
    <w:name w:val="66235397B0854AF980E309BB550B34E4"/>
  </w:style>
  <w:style w:type="paragraph" w:customStyle="1" w:styleId="89DE4673810D4B108530451EFFCDA243">
    <w:name w:val="89DE4673810D4B108530451EFFCDA243"/>
  </w:style>
  <w:style w:type="paragraph" w:customStyle="1" w:styleId="534C32EC8C174CD8A1677F54ACEE0707">
    <w:name w:val="534C32EC8C174CD8A1677F54ACEE0707"/>
  </w:style>
  <w:style w:type="paragraph" w:customStyle="1" w:styleId="9C185129478C4CB38941A03104D0EB9E">
    <w:name w:val="9C185129478C4CB38941A03104D0EB9E"/>
  </w:style>
  <w:style w:type="character" w:customStyle="1" w:styleId="Nagwek2Znak">
    <w:name w:val="Nagłówek 2 Znak"/>
    <w:basedOn w:val="Domylnaczcionkaakapitu"/>
    <w:link w:val="Nagwek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paragraph" w:customStyle="1" w:styleId="C97FB6B3C2F045A09A4A0C22D155D987">
    <w:name w:val="C97FB6B3C2F045A09A4A0C22D155D9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AB8F66-7D52-4C37-ADE6-7540B59BE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Niebieskoszary życiorys</Template>
  <TotalTime>0</TotalTime>
  <Pages>1</Pages>
  <Words>272</Words>
  <Characters>1632</Characters>
  <Application>Microsoft Office Word</Application>
  <DocSecurity>0</DocSecurity>
  <Lines>13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2025-11-29T18:02:00Z</dcterms:created>
  <dcterms:modified xsi:type="dcterms:W3CDTF">2025-11-29T20:06:00Z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